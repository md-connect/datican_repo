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67EF8" w14:textId="0397B189" w:rsidR="006D4ED2" w:rsidRDefault="007F0D17" w:rsidP="00EC4C10">
      <w:pPr>
        <w:spacing w:before="100" w:beforeAutospacing="1" w:after="100" w:afterAutospacing="1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AFF581" wp14:editId="5A43E917">
            <wp:simplePos x="0" y="0"/>
            <wp:positionH relativeFrom="column">
              <wp:posOffset>941705</wp:posOffset>
            </wp:positionH>
            <wp:positionV relativeFrom="paragraph">
              <wp:posOffset>-121447</wp:posOffset>
            </wp:positionV>
            <wp:extent cx="4391247" cy="1057733"/>
            <wp:effectExtent l="0" t="0" r="317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ican_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247" cy="1057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1772A" w14:textId="61489B02" w:rsidR="007F0D17" w:rsidRDefault="007F0D17" w:rsidP="00EC4C10">
      <w:pPr>
        <w:spacing w:before="100" w:beforeAutospacing="1" w:after="100" w:afterAutospacing="1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</w:p>
    <w:p w14:paraId="396F787D" w14:textId="77777777" w:rsidR="007F0D17" w:rsidRPr="00EC4C10" w:rsidRDefault="007F0D17" w:rsidP="00EC4C10">
      <w:pPr>
        <w:spacing w:before="100" w:beforeAutospacing="1" w:after="100" w:afterAutospacing="1" w:line="240" w:lineRule="auto"/>
        <w:ind w:hanging="27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EAE60C9" w14:textId="210F1B99" w:rsidR="009B5B74" w:rsidRPr="00EC4C10" w:rsidRDefault="009D0C05" w:rsidP="00EC4C10">
      <w:pPr>
        <w:pStyle w:val="SenderAddress"/>
        <w:jc w:val="center"/>
        <w:rPr>
          <w:rFonts w:asciiTheme="majorHAnsi" w:hAnsiTheme="majorHAnsi"/>
          <w:b/>
          <w:bCs/>
          <w:color w:val="auto"/>
          <w:sz w:val="28"/>
          <w:szCs w:val="36"/>
        </w:rPr>
      </w:pPr>
      <w:r>
        <w:rPr>
          <w:rFonts w:asciiTheme="majorHAnsi" w:hAnsiTheme="majorHAnsi"/>
          <w:b/>
          <w:bCs/>
          <w:color w:val="auto"/>
          <w:sz w:val="28"/>
          <w:szCs w:val="36"/>
        </w:rPr>
        <w:t>DATA REQUEST</w:t>
      </w:r>
      <w:r w:rsidR="006F5F07" w:rsidRPr="006F5F07">
        <w:rPr>
          <w:rFonts w:asciiTheme="majorHAnsi" w:hAnsiTheme="majorHAnsi"/>
          <w:b/>
          <w:bCs/>
          <w:color w:val="auto"/>
          <w:sz w:val="28"/>
          <w:szCs w:val="36"/>
        </w:rPr>
        <w:t xml:space="preserve"> FORM</w:t>
      </w:r>
    </w:p>
    <w:p w14:paraId="0B8B3F3C" w14:textId="0797CE3D" w:rsidR="006F5F07" w:rsidRDefault="006F5F07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Name of </w:t>
      </w:r>
      <w:r w:rsidR="009D0C05">
        <w:t>Requestor</w:t>
      </w:r>
      <w:r>
        <w:t>:</w:t>
      </w:r>
      <w:r w:rsidR="00BC4DB3">
        <w:t xml:space="preserve"> _____________________________________________________________________</w:t>
      </w:r>
    </w:p>
    <w:p w14:paraId="6E9C2BA2" w14:textId="66216A6A" w:rsidR="006F5F07" w:rsidRDefault="006F5F07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Address:</w:t>
      </w:r>
      <w:r w:rsidR="00BC4DB3">
        <w:t xml:space="preserve"> </w:t>
      </w:r>
      <w:r w:rsidR="00D90209">
        <w:t>________________________</w:t>
      </w:r>
      <w:r w:rsidR="00BC4DB3">
        <w:t>________________________________________________________</w:t>
      </w:r>
    </w:p>
    <w:p w14:paraId="2C0BE679" w14:textId="7161746F" w:rsidR="00D90209" w:rsidRDefault="00D90209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Phone </w:t>
      </w:r>
      <w:proofErr w:type="gramStart"/>
      <w:r>
        <w:t>Number:_</w:t>
      </w:r>
      <w:proofErr w:type="gramEnd"/>
      <w:r>
        <w:t>________________________________________________________________________</w:t>
      </w:r>
    </w:p>
    <w:p w14:paraId="6F14D194" w14:textId="59ECCE41" w:rsidR="006F5F07" w:rsidRDefault="006F5F07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Role of the </w:t>
      </w:r>
      <w:r w:rsidR="009D0C05">
        <w:t>Requestor</w:t>
      </w:r>
      <w:r>
        <w:t xml:space="preserve"> in the </w:t>
      </w:r>
      <w:r w:rsidR="00BC4DB3">
        <w:t>P</w:t>
      </w:r>
      <w:r>
        <w:t>roject:</w:t>
      </w:r>
      <w:r w:rsidR="00BC4DB3">
        <w:t xml:space="preserve"> ______________________________________________________</w:t>
      </w:r>
    </w:p>
    <w:p w14:paraId="2867516B" w14:textId="577359BA" w:rsidR="006F5F07" w:rsidRDefault="00EE3140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Project Title</w:t>
      </w:r>
      <w:r w:rsidR="006F5F07">
        <w:t>:</w:t>
      </w:r>
      <w:r w:rsidR="00BC4DB3">
        <w:t xml:space="preserve"> ________</w:t>
      </w:r>
      <w:r w:rsidR="00D90209">
        <w:t>__________</w:t>
      </w:r>
      <w:r w:rsidR="00BC4DB3">
        <w:t>___________________________________________________________</w:t>
      </w:r>
    </w:p>
    <w:p w14:paraId="10111C34" w14:textId="28E72DC9" w:rsidR="00BC4DB3" w:rsidRDefault="00BC4DB3" w:rsidP="009B5B74">
      <w:pPr>
        <w:pStyle w:val="ListParagraph"/>
        <w:spacing w:after="0" w:line="379" w:lineRule="auto"/>
        <w:ind w:firstLine="0"/>
      </w:pPr>
      <w:r>
        <w:t>_____________________________</w:t>
      </w:r>
      <w:r w:rsidR="00D90209">
        <w:t>_</w:t>
      </w:r>
      <w:r>
        <w:t>___________________________________________________________</w:t>
      </w:r>
    </w:p>
    <w:p w14:paraId="33E052CE" w14:textId="23B862C3" w:rsidR="006F5F07" w:rsidRDefault="006F5F07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A short description of the </w:t>
      </w:r>
      <w:r w:rsidR="00BC4DB3">
        <w:t>P</w:t>
      </w:r>
      <w:r>
        <w:t>roject</w:t>
      </w:r>
      <w:r w:rsidR="00BC4DB3">
        <w:t xml:space="preserve"> (Maximum of 100 words): ____________________________</w:t>
      </w:r>
      <w:r w:rsidR="00D90209">
        <w:t>_</w:t>
      </w:r>
      <w:r w:rsidR="00BC4DB3">
        <w:t>___</w:t>
      </w:r>
    </w:p>
    <w:p w14:paraId="6C06BA8B" w14:textId="01C082D9" w:rsidR="00BC4DB3" w:rsidRDefault="00BC4DB3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__________________________________________________________________________________</w:t>
      </w:r>
      <w:r w:rsidR="00D90209">
        <w:t>_</w:t>
      </w:r>
      <w:r>
        <w:t>______</w:t>
      </w:r>
    </w:p>
    <w:p w14:paraId="60AF8F35" w14:textId="74833808" w:rsidR="009B5B74" w:rsidRDefault="009B5B74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________________________________________________________________________________</w:t>
      </w:r>
      <w:r w:rsidR="00D90209">
        <w:t>_</w:t>
      </w:r>
      <w:r>
        <w:t>________</w:t>
      </w:r>
    </w:p>
    <w:p w14:paraId="132EAA60" w14:textId="3135052C" w:rsidR="009B5B74" w:rsidRDefault="009B5B74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</w:t>
      </w:r>
      <w:r w:rsidR="00D90209">
        <w:t>_</w:t>
      </w:r>
      <w:r>
        <w:t>____________</w:t>
      </w:r>
    </w:p>
    <w:p w14:paraId="3D92B3D1" w14:textId="5A14497E" w:rsidR="009B5B74" w:rsidRDefault="009B5B74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_____________________________________________________________________________</w:t>
      </w:r>
      <w:r w:rsidR="00D90209">
        <w:t>_</w:t>
      </w:r>
      <w:r>
        <w:t>___________</w:t>
      </w:r>
    </w:p>
    <w:p w14:paraId="40091DC9" w14:textId="57543ED0" w:rsidR="009B5B74" w:rsidRDefault="009B5B74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</w:t>
      </w:r>
      <w:r w:rsidR="00D90209">
        <w:t>_</w:t>
      </w:r>
      <w:r>
        <w:t>____________</w:t>
      </w:r>
    </w:p>
    <w:p w14:paraId="38C87F16" w14:textId="55FA9BCF" w:rsidR="009B5B74" w:rsidRDefault="009B5B74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_____________________________________________________________________________</w:t>
      </w:r>
      <w:r w:rsidR="00D90209">
        <w:t>_</w:t>
      </w:r>
      <w:r>
        <w:t>___________</w:t>
      </w:r>
    </w:p>
    <w:p w14:paraId="7EC04B60" w14:textId="0A3843C5" w:rsidR="009B5B74" w:rsidRDefault="009B5B74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</w:t>
      </w:r>
      <w:r w:rsidR="00D90209">
        <w:t>_</w:t>
      </w:r>
      <w:r>
        <w:t>_____________</w:t>
      </w:r>
    </w:p>
    <w:p w14:paraId="3218A0A8" w14:textId="517027D1" w:rsidR="009B5B74" w:rsidRDefault="002463F4" w:rsidP="009B5B74">
      <w:pPr>
        <w:pStyle w:val="ListParagraph"/>
        <w:spacing w:after="0" w:line="379" w:lineRule="auto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80524" wp14:editId="4543D5B0">
                <wp:simplePos x="0" y="0"/>
                <wp:positionH relativeFrom="column">
                  <wp:posOffset>4837814</wp:posOffset>
                </wp:positionH>
                <wp:positionV relativeFrom="paragraph">
                  <wp:posOffset>267247</wp:posOffset>
                </wp:positionV>
                <wp:extent cx="265814" cy="202019"/>
                <wp:effectExtent l="0" t="0" r="1397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0201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64EDB" id="Rectangle 2" o:spid="_x0000_s1026" style="position:absolute;margin-left:380.95pt;margin-top:21.05pt;width:20.95pt;height:1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&#13;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7EAD80" wp14:editId="08D0972A">
                <wp:simplePos x="0" y="0"/>
                <wp:positionH relativeFrom="column">
                  <wp:posOffset>3960495</wp:posOffset>
                </wp:positionH>
                <wp:positionV relativeFrom="paragraph">
                  <wp:posOffset>264648</wp:posOffset>
                </wp:positionV>
                <wp:extent cx="265814" cy="202019"/>
                <wp:effectExtent l="0" t="0" r="1397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4" cy="20201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0FAE7" id="Rectangle 1" o:spid="_x0000_s1026" style="position:absolute;margin-left:311.85pt;margin-top:20.85pt;width:20.95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" filled="f" strokecolor="black [3213]" strokeweight=".5pt"/>
            </w:pict>
          </mc:Fallback>
        </mc:AlternateContent>
      </w:r>
      <w:r w:rsidR="009B5B74">
        <w:t>_____________________________________________________________________________</w:t>
      </w:r>
      <w:r w:rsidR="00D90209">
        <w:t>_</w:t>
      </w:r>
      <w:r w:rsidR="009B5B74">
        <w:t>___________</w:t>
      </w:r>
    </w:p>
    <w:p w14:paraId="677FEC40" w14:textId="58617AF6" w:rsidR="00D90209" w:rsidRDefault="00D90209" w:rsidP="00D90209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Has this project been ethically Approved?</w:t>
      </w:r>
      <w:r>
        <w:t xml:space="preserve"> </w:t>
      </w:r>
      <w:r>
        <w:tab/>
        <w:t>Yes</w:t>
      </w:r>
      <w:r>
        <w:tab/>
      </w:r>
      <w:r>
        <w:tab/>
        <w:t>No</w:t>
      </w:r>
    </w:p>
    <w:p w14:paraId="696E14F1" w14:textId="73553F24" w:rsidR="00D90209" w:rsidRDefault="00D90209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Ethical Approval </w:t>
      </w:r>
      <w:proofErr w:type="gramStart"/>
      <w:r>
        <w:t>No:_</w:t>
      </w:r>
      <w:proofErr w:type="gramEnd"/>
      <w:r>
        <w:t>____________________________________________________________________</w:t>
      </w:r>
    </w:p>
    <w:p w14:paraId="553D2D16" w14:textId="4CE6D918" w:rsidR="00BC4DB3" w:rsidRDefault="00EC4C10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P</w:t>
      </w:r>
      <w:r w:rsidR="00BC4DB3">
        <w:t xml:space="preserve">rovide </w:t>
      </w:r>
      <w:r w:rsidR="009D0C05">
        <w:t xml:space="preserve">a </w:t>
      </w:r>
      <w:r w:rsidR="00BC4DB3">
        <w:t>temporary author list</w:t>
      </w:r>
      <w:r>
        <w:t xml:space="preserve"> for a potential journal article</w:t>
      </w:r>
      <w:r w:rsidR="00BC4DB3">
        <w:t>: ___________________________________________________________________________________________________</w:t>
      </w:r>
      <w:r w:rsidR="009D0C05">
        <w:t>___________________________________________</w:t>
      </w:r>
      <w:r w:rsidR="00D90209">
        <w:t>_________</w:t>
      </w:r>
      <w:r w:rsidR="009D0C05">
        <w:t>___________________________</w:t>
      </w:r>
    </w:p>
    <w:p w14:paraId="6723CA4E" w14:textId="31800D0D" w:rsidR="00BC4DB3" w:rsidRDefault="00EC4C10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P</w:t>
      </w:r>
      <w:r w:rsidR="00BC4DB3">
        <w:t>ropose a journal name</w:t>
      </w:r>
      <w:r>
        <w:t xml:space="preserve"> for the potential article</w:t>
      </w:r>
      <w:r w:rsidR="00BC4DB3">
        <w:t>: ________________________</w:t>
      </w:r>
      <w:r w:rsidR="00D90209">
        <w:t>_____</w:t>
      </w:r>
      <w:r w:rsidR="00BC4DB3">
        <w:t>___</w:t>
      </w:r>
      <w:r>
        <w:t>__________</w:t>
      </w:r>
    </w:p>
    <w:p w14:paraId="1A77CA54" w14:textId="18357C27" w:rsidR="00BC4DB3" w:rsidRDefault="00BC4DB3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</w:t>
      </w:r>
      <w:r w:rsidR="00D90209">
        <w:t>_</w:t>
      </w:r>
      <w:r>
        <w:t>_____________</w:t>
      </w:r>
    </w:p>
    <w:p w14:paraId="2E9064FB" w14:textId="64214FB5" w:rsidR="00BC4DB3" w:rsidRDefault="00EC4C10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P</w:t>
      </w:r>
      <w:r w:rsidR="00BC4DB3">
        <w:t xml:space="preserve">ropose the </w:t>
      </w:r>
      <w:r>
        <w:t>article</w:t>
      </w:r>
      <w:r w:rsidR="00BC4DB3">
        <w:t xml:space="preserve"> title: ____________________________</w:t>
      </w:r>
      <w:r>
        <w:t>________________________</w:t>
      </w:r>
      <w:r w:rsidR="00D90209">
        <w:t>__</w:t>
      </w:r>
      <w:r>
        <w:t>___________</w:t>
      </w:r>
    </w:p>
    <w:p w14:paraId="7AD14753" w14:textId="74CE6ABF" w:rsidR="00BC4DB3" w:rsidRDefault="00BC4DB3" w:rsidP="009B5B74">
      <w:pPr>
        <w:pStyle w:val="ListParagraph"/>
        <w:spacing w:after="0" w:line="379" w:lineRule="auto"/>
        <w:ind w:firstLine="0"/>
      </w:pPr>
      <w:r>
        <w:t>_________________________________________________________________________________________</w:t>
      </w:r>
    </w:p>
    <w:p w14:paraId="125FEA01" w14:textId="552F8441" w:rsidR="00BC4DB3" w:rsidRDefault="009D0C05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Describe the type of data needed, including variable names, </w:t>
      </w:r>
      <w:proofErr w:type="spellStart"/>
      <w:r>
        <w:t>etc</w:t>
      </w:r>
      <w:proofErr w:type="spellEnd"/>
      <w:r w:rsidR="00D90209">
        <w:t xml:space="preserve">:_________________________ </w:t>
      </w:r>
      <w:r w:rsidR="00BC4DB3">
        <w:t>___________________________</w:t>
      </w:r>
      <w:r w:rsidR="00D90209">
        <w:t>_______</w:t>
      </w:r>
      <w:r w:rsidR="00BC4DB3">
        <w:t>____________________________</w:t>
      </w:r>
      <w:r>
        <w:t>__</w:t>
      </w:r>
      <w:r w:rsidR="00D90209">
        <w:t>_______</w:t>
      </w:r>
      <w:r>
        <w:t>__________________</w:t>
      </w:r>
    </w:p>
    <w:p w14:paraId="0086B1E7" w14:textId="6813BFB7" w:rsidR="00BC4DB3" w:rsidRDefault="00BC4DB3" w:rsidP="009B5B74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 xml:space="preserve">Signature </w:t>
      </w:r>
      <w:r w:rsidR="009D0C05">
        <w:t xml:space="preserve">of the Requestor </w:t>
      </w:r>
      <w:r>
        <w:t>and Date: __________________________________</w:t>
      </w:r>
      <w:r w:rsidR="00D90209">
        <w:t>___</w:t>
      </w:r>
      <w:r>
        <w:t>______________</w:t>
      </w:r>
      <w:r w:rsidR="006D4ED2">
        <w:t>_</w:t>
      </w:r>
    </w:p>
    <w:p w14:paraId="05D55C31" w14:textId="271DBC33" w:rsidR="00653E08" w:rsidRPr="009B5B74" w:rsidRDefault="009D0C05" w:rsidP="00D90209">
      <w:pPr>
        <w:pStyle w:val="ListParagraph"/>
        <w:numPr>
          <w:ilvl w:val="0"/>
          <w:numId w:val="7"/>
        </w:numPr>
        <w:spacing w:after="0" w:line="379" w:lineRule="auto"/>
        <w:ind w:hanging="720"/>
      </w:pPr>
      <w:r>
        <w:t>Name, Signature and Date of Supervisor: _________________________________________________</w:t>
      </w:r>
    </w:p>
    <w:sectPr w:rsidR="00653E08" w:rsidRPr="009B5B74">
      <w:footerReference w:type="default" r:id="rId10"/>
      <w:headerReference w:type="first" r:id="rId11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E5AA6A" w14:textId="77777777" w:rsidR="006F545D" w:rsidRDefault="006F545D">
      <w:pPr>
        <w:spacing w:after="0" w:line="240" w:lineRule="auto"/>
      </w:pPr>
      <w:r>
        <w:separator/>
      </w:r>
    </w:p>
  </w:endnote>
  <w:endnote w:type="continuationSeparator" w:id="0">
    <w:p w14:paraId="0F2138AB" w14:textId="77777777" w:rsidR="006F545D" w:rsidRDefault="006F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panose1 w:val="020B0604020202020204"/>
    <w:charset w:val="80"/>
    <w:family w:val="roman"/>
    <w:pitch w:val="variable"/>
    <w:sig w:usb0="80000281" w:usb1="28C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B0271D" w14:textId="77777777" w:rsidR="00653E08" w:rsidRDefault="006F545D">
    <w:pPr>
      <w:pStyle w:val="Footer"/>
    </w:pP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C0AA67A" wp14:editId="7FA15C6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13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CE2EB4" w14:textId="77777777" w:rsidR="00653E08" w:rsidRDefault="00653E08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oundrect w14:anchorId="3C0AA67A" id="Bkgd: 1" o:spid="_x0000_s1027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&#13;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14:paraId="76CE2EB4" w14:textId="77777777" w:rsidR="00653E08" w:rsidRDefault="00653E08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C61C8B5" wp14:editId="7E5DAF1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15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96CA9E" w14:textId="77777777" w:rsidR="00653E08" w:rsidRDefault="00653E08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6C61C8B5" id="Bkgd: 2" o:spid="_x0000_s1028" style="position:absolute;margin-left:0;margin-top:0;width:546.85pt;height:711.35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" stroked="f" strokeweight="2pt">
              <v:fill opacity="54484f"/>
              <v:textbox inset="2.53903mm,1.2695mm,2.53903mm,1.2695mm">
                <w:txbxContent>
                  <w:p w14:paraId="3996CA9E" w14:textId="77777777" w:rsidR="00653E08" w:rsidRDefault="00653E08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B127EAF" wp14:editId="3F92F97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675755" cy="8686800"/>
              <wp:effectExtent l="0" t="0" r="0" b="0"/>
              <wp:wrapNone/>
              <wp:docPr id="19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5755" cy="8686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4E5AF95" w14:textId="77777777" w:rsidR="00653E08" w:rsidRDefault="00653E08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6B127EAF" id="Bkgd: 3" o:spid="_x0000_s1029" style="position:absolute;margin-left:0;margin-top:0;width:525.65pt;height:684pt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" stroked="f" strokeweight=".5pt">
              <v:stroke linestyle="thinThin"/>
              <v:textbox inset="2.53903mm,1.2695mm,2.53903mm,1.2695mm">
                <w:txbxContent>
                  <w:p w14:paraId="24E5AF95" w14:textId="77777777" w:rsidR="00653E08" w:rsidRDefault="00653E08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479D1E8" wp14:editId="50766C2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598920" cy="246380"/>
              <wp:effectExtent l="0" t="0" r="0" b="0"/>
              <wp:wrapSquare wrapText="bothSides"/>
              <wp:docPr id="22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9892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22B36F" w14:textId="33123EDF" w:rsidR="00653E08" w:rsidRDefault="006F545D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Date"/>
                              <w:tag w:val="Date"/>
                              <w:id w:val="1308669882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09-0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6F5F07">
                                <w:rPr>
                                  <w:b/>
                                  <w:bCs/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September 5, 2024</w:t>
                              </w:r>
                            </w:sdtContent>
                          </w:sdt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0479D1E8" id="Date" o:spid="_x0000_s1030" style="position:absolute;margin-left:0;margin-top:0;width:519.6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" filled="f" stroked="f" strokeweight="2pt">
              <v:textbox inset="0,0,0,0">
                <w:txbxContent>
                  <w:p w14:paraId="4922B36F" w14:textId="33123EDF" w:rsidR="00653E08" w:rsidRDefault="00000000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  <w:alias w:val="Date"/>
                        <w:tag w:val="Date"/>
                        <w:id w:val="1308669882"/>
                        <w:dataBinding w:prefixMappings="xmlns:ns0='http://schemas.microsoft.com/office/2006/coverPageProps'" w:xpath="/ns0:CoverPageProperties[1]/ns0:PublishDate[1]" w:storeItemID="{55AF091B-3C7A-41E3-B477-F2FDAA23CFDA}"/>
                        <w:date w:fullDate="2024-09-0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r w:rsidR="006F5F07">
                          <w:rPr>
                            <w:b/>
                            <w:bCs/>
                            <w:color w:val="A6A6A6" w:themeColor="background1" w:themeShade="A6"/>
                            <w:sz w:val="18"/>
                            <w:szCs w:val="18"/>
                          </w:rPr>
                          <w:t>September 5, 2024</w:t>
                        </w:r>
                      </w:sdtContent>
                    </w:sdt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DB987" w14:textId="77777777" w:rsidR="006F545D" w:rsidRDefault="006F545D">
      <w:pPr>
        <w:spacing w:after="0" w:line="240" w:lineRule="auto"/>
      </w:pPr>
      <w:r>
        <w:separator/>
      </w:r>
    </w:p>
  </w:footnote>
  <w:footnote w:type="continuationSeparator" w:id="0">
    <w:p w14:paraId="60C70205" w14:textId="77777777" w:rsidR="006F545D" w:rsidRDefault="006F5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3147" w14:textId="5DFFD195" w:rsidR="00653E08" w:rsidRDefault="006F545D">
    <w:pPr>
      <w:pStyle w:val="Header"/>
    </w:pP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20CB58" wp14:editId="0725D66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oundrect w14:anchorId="3C2CAD5D"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19DC776" wp14:editId="4C93E21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3B478E3B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A5D9459" wp14:editId="4C78AF1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oel="http://schemas.microsoft.com/office/2019/extlst">
          <w:pict>
            <v:rect w14:anchorId="717BC216" id="Rectangle 1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436FDE"/>
    <w:multiLevelType w:val="hybridMultilevel"/>
    <w:tmpl w:val="DEBE9A8E"/>
    <w:lvl w:ilvl="0" w:tplc="C74A08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A47DD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48D6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405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6690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90A6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304A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944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426D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F777F"/>
    <w:multiLevelType w:val="hybridMultilevel"/>
    <w:tmpl w:val="14A8B9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435BEB"/>
    <w:multiLevelType w:val="hybridMultilevel"/>
    <w:tmpl w:val="0BECE2BA"/>
    <w:lvl w:ilvl="0" w:tplc="A13E39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4C7A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1E93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14C5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B836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F444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C27E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68FB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1087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46BDC"/>
    <w:multiLevelType w:val="hybridMultilevel"/>
    <w:tmpl w:val="4FCA8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1752F"/>
    <w:multiLevelType w:val="hybridMultilevel"/>
    <w:tmpl w:val="5CCA31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427A33"/>
    <w:multiLevelType w:val="hybridMultilevel"/>
    <w:tmpl w:val="B636A45A"/>
    <w:lvl w:ilvl="0" w:tplc="B470CE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143A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9057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F677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BE77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08FF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44E3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FE3B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6E37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671CC"/>
    <w:multiLevelType w:val="hybridMultilevel"/>
    <w:tmpl w:val="C870F434"/>
    <w:lvl w:ilvl="0" w:tplc="149878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E617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7283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10C0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32D1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00C2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7A37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E6FF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468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83"/>
    <w:rsid w:val="00047949"/>
    <w:rsid w:val="002059A6"/>
    <w:rsid w:val="002463F4"/>
    <w:rsid w:val="00653E08"/>
    <w:rsid w:val="006D4ED2"/>
    <w:rsid w:val="006F545D"/>
    <w:rsid w:val="006F5F07"/>
    <w:rsid w:val="007F0D17"/>
    <w:rsid w:val="008A2EE3"/>
    <w:rsid w:val="009B5B74"/>
    <w:rsid w:val="009D0C05"/>
    <w:rsid w:val="00B754BA"/>
    <w:rsid w:val="00BA0D83"/>
    <w:rsid w:val="00BA619E"/>
    <w:rsid w:val="00BC4DB3"/>
    <w:rsid w:val="00C762B2"/>
    <w:rsid w:val="00D50FC0"/>
    <w:rsid w:val="00D90209"/>
    <w:rsid w:val="00E509C3"/>
    <w:rsid w:val="00EC4C10"/>
    <w:rsid w:val="00EE3140"/>
    <w:rsid w:val="00F0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3E6B8"/>
  <w15:docId w15:val="{9C8F129C-C3AF-4C7D-B1FC-E987A147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CCCC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21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1"/>
    </w:rPr>
  </w:style>
  <w:style w:type="character" w:styleId="PlaceholderText">
    <w:name w:val="Placeholder Text"/>
    <w:uiPriority w:val="99"/>
  </w:style>
  <w:style w:type="paragraph" w:customStyle="1" w:styleId="SenderAddress">
    <w:name w:val="Sender Address"/>
    <w:uiPriority w:val="2"/>
    <w:pPr>
      <w:spacing w:after="0" w:line="240" w:lineRule="auto"/>
    </w:pPr>
    <w:rPr>
      <w:color w:val="93A299" w:themeColor="accent1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losing">
    <w:name w:val="Closing"/>
    <w:basedOn w:val="Normal"/>
    <w:link w:val="ClosingChar"/>
    <w:uiPriority w:val="5"/>
    <w:unhideWhenUsed/>
    <w:pPr>
      <w:spacing w:before="480" w:after="960" w:line="276" w:lineRule="auto"/>
      <w:contextualSpacing/>
    </w:pPr>
    <w:rPr>
      <w:rFonts w:eastAsiaTheme="minorEastAsia"/>
      <w:sz w:val="22"/>
    </w:rPr>
  </w:style>
  <w:style w:type="character" w:customStyle="1" w:styleId="ClosingChar">
    <w:name w:val="Closing Char"/>
    <w:basedOn w:val="DefaultParagraphFont"/>
    <w:link w:val="Closing"/>
    <w:uiPriority w:val="5"/>
    <w:rPr>
      <w:rFonts w:eastAsiaTheme="minorEastAsia"/>
    </w:rPr>
  </w:style>
  <w:style w:type="paragraph" w:customStyle="1" w:styleId="RecipientAddress">
    <w:name w:val="Recipient Address"/>
    <w:basedOn w:val="NoSpacing"/>
    <w:uiPriority w:val="3"/>
    <w:pPr>
      <w:spacing w:after="360"/>
      <w:contextualSpacing/>
    </w:pPr>
    <w:rPr>
      <w:rFonts w:eastAsiaTheme="minorEastAsia"/>
    </w:rPr>
  </w:style>
  <w:style w:type="paragraph" w:styleId="Salutation">
    <w:name w:val="Salutation"/>
    <w:basedOn w:val="NoSpacing"/>
    <w:next w:val="Normal"/>
    <w:link w:val="SalutationChar"/>
    <w:uiPriority w:val="4"/>
    <w:unhideWhenUsed/>
    <w:pPr>
      <w:spacing w:before="480" w:after="320"/>
      <w:contextualSpacing/>
    </w:pPr>
    <w:rPr>
      <w:rFonts w:eastAsiaTheme="minorEastAsia"/>
      <w:b/>
    </w:rPr>
  </w:style>
  <w:style w:type="character" w:customStyle="1" w:styleId="SalutationChar">
    <w:name w:val="Salutation Char"/>
    <w:basedOn w:val="DefaultParagraphFont"/>
    <w:link w:val="Salutation"/>
    <w:uiPriority w:val="4"/>
    <w:rPr>
      <w:rFonts w:eastAsiaTheme="minorEastAsia"/>
      <w:b/>
    </w:rPr>
  </w:style>
  <w:style w:type="paragraph" w:styleId="Signature">
    <w:name w:val="Signature"/>
    <w:basedOn w:val="Normal"/>
    <w:link w:val="SignatureChar"/>
    <w:uiPriority w:val="99"/>
    <w:unhideWhenUsed/>
    <w:pPr>
      <w:spacing w:after="200" w:line="276" w:lineRule="auto"/>
      <w:contextualSpacing/>
    </w:pPr>
    <w:rPr>
      <w:rFonts w:eastAsiaTheme="minorEastAsia"/>
      <w:sz w:val="22"/>
    </w:rPr>
  </w:style>
  <w:style w:type="character" w:customStyle="1" w:styleId="SignatureChar">
    <w:name w:val="Signature Char"/>
    <w:basedOn w:val="DefaultParagraphFont"/>
    <w:link w:val="Signature"/>
    <w:uiPriority w:val="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222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111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091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51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2544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00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400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1657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17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355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8092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009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2468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626">
          <w:marLeft w:val="274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Program%20Files\Microsoft%20Office\root\Templates\1033\ApothecaryLetter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2024-09-05T00:00:00</PublishDate>
  <Abstract/>
  <CompanyAddress>centre of excellence for sargassum Research (cesar)</CompanyAddress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602099-6A01-1049-BBD3-DF3C5F03F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Files\Microsoft Office\root\Templates\1033\ApothecaryLetter.dotx</Template>
  <TotalTime>91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lagos state university, ojo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12</cp:revision>
  <dcterms:created xsi:type="dcterms:W3CDTF">2024-09-05T17:33:00Z</dcterms:created>
  <dcterms:modified xsi:type="dcterms:W3CDTF">2026-01-05T20:10:00Z</dcterms:modified>
</cp:coreProperties>
</file>